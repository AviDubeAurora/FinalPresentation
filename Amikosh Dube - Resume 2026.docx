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0CCF" w14:textId="3CF227BE" w:rsidR="00D62146" w:rsidRPr="00CD0056" w:rsidRDefault="00CD0056" w:rsidP="005B00A8">
      <w:pPr>
        <w:pStyle w:val="1ApplicantName"/>
        <w:jc w:val="center"/>
        <w:rPr>
          <w:color w:val="000000" w:themeColor="text1"/>
          <w:sz w:val="56"/>
          <w:szCs w:val="56"/>
        </w:rPr>
      </w:pPr>
      <w:r w:rsidRPr="00AF764D">
        <w:rPr>
          <w:color w:val="000000" w:themeColor="text1"/>
          <w:sz w:val="40"/>
          <w:szCs w:val="40"/>
        </w:rPr>
        <w:t>Amikosh Dube</w:t>
      </w:r>
    </w:p>
    <w:p w14:paraId="385B1A13" w14:textId="6BFAB627" w:rsidR="00324137" w:rsidRPr="00AF764D" w:rsidRDefault="00CD0056" w:rsidP="00CD0056">
      <w:pPr>
        <w:pStyle w:val="5SummaryText"/>
        <w:jc w:val="center"/>
        <w:rPr>
          <w:sz w:val="20"/>
          <w:szCs w:val="20"/>
        </w:rPr>
      </w:pPr>
      <w:r w:rsidRPr="00AF764D">
        <w:rPr>
          <w:sz w:val="20"/>
          <w:szCs w:val="20"/>
        </w:rPr>
        <w:t>678-833-8700</w:t>
      </w:r>
      <w:r w:rsidR="00324137" w:rsidRPr="00AF764D">
        <w:rPr>
          <w:sz w:val="20"/>
          <w:szCs w:val="20"/>
        </w:rPr>
        <w:t xml:space="preserve"> </w:t>
      </w:r>
      <w:r w:rsidR="00875520" w:rsidRPr="00AF764D">
        <w:rPr>
          <w:sz w:val="20"/>
          <w:szCs w:val="20"/>
        </w:rPr>
        <w:t>|</w:t>
      </w:r>
      <w:r w:rsidR="00324137" w:rsidRPr="00AF764D">
        <w:rPr>
          <w:sz w:val="20"/>
          <w:szCs w:val="20"/>
        </w:rPr>
        <w:t xml:space="preserve"> </w:t>
      </w:r>
      <w:r w:rsidRPr="00AF764D">
        <w:rPr>
          <w:sz w:val="20"/>
          <w:szCs w:val="20"/>
        </w:rPr>
        <w:t>avid@andrew.cmu.edu</w:t>
      </w:r>
      <w:r w:rsidR="00324137" w:rsidRPr="00AF764D">
        <w:rPr>
          <w:sz w:val="20"/>
          <w:szCs w:val="20"/>
        </w:rPr>
        <w:t xml:space="preserve"> </w:t>
      </w:r>
      <w:r w:rsidR="00875520" w:rsidRPr="00AF764D">
        <w:rPr>
          <w:sz w:val="20"/>
          <w:szCs w:val="20"/>
        </w:rPr>
        <w:t>|</w:t>
      </w:r>
      <w:r w:rsidR="00324137" w:rsidRPr="00AF764D">
        <w:rPr>
          <w:sz w:val="20"/>
          <w:szCs w:val="20"/>
        </w:rPr>
        <w:t xml:space="preserve"> </w:t>
      </w:r>
      <w:hyperlink r:id="rId8" w:history="1">
        <w:r w:rsidR="0054590B">
          <w:rPr>
            <w:rStyle w:val="Hyperlink"/>
            <w:color w:val="000000" w:themeColor="text1"/>
            <w:sz w:val="20"/>
            <w:szCs w:val="20"/>
            <w:u w:val="none"/>
          </w:rPr>
          <w:t>linkedin.com/in/</w:t>
        </w:r>
        <w:proofErr w:type="spellStart"/>
        <w:r w:rsidR="0054590B">
          <w:rPr>
            <w:rStyle w:val="Hyperlink"/>
            <w:color w:val="000000" w:themeColor="text1"/>
            <w:sz w:val="20"/>
            <w:szCs w:val="20"/>
            <w:u w:val="none"/>
          </w:rPr>
          <w:t>amikoshdube</w:t>
        </w:r>
        <w:proofErr w:type="spellEnd"/>
      </w:hyperlink>
      <w:r w:rsidR="00DF21D3">
        <w:t xml:space="preserve"> </w:t>
      </w:r>
      <w:r w:rsidR="00875520" w:rsidRPr="00AF764D">
        <w:rPr>
          <w:sz w:val="20"/>
          <w:szCs w:val="20"/>
        </w:rPr>
        <w:t>|</w:t>
      </w:r>
      <w:r w:rsidR="00324137" w:rsidRPr="00AF764D">
        <w:rPr>
          <w:sz w:val="20"/>
          <w:szCs w:val="20"/>
        </w:rPr>
        <w:t xml:space="preserve"> </w:t>
      </w:r>
      <w:hyperlink r:id="rId9" w:history="1">
        <w:r w:rsidRPr="00C0716D">
          <w:rPr>
            <w:rStyle w:val="Hyperlink"/>
            <w:color w:val="000000" w:themeColor="text1"/>
            <w:sz w:val="20"/>
            <w:szCs w:val="20"/>
            <w:u w:val="none"/>
          </w:rPr>
          <w:t>avidube.github.io</w:t>
        </w:r>
      </w:hyperlink>
      <w:r w:rsidR="00F46A5A">
        <w:t xml:space="preserve"> </w:t>
      </w:r>
      <w:r w:rsidR="00F46A5A" w:rsidRPr="00AF764D">
        <w:rPr>
          <w:sz w:val="20"/>
          <w:szCs w:val="20"/>
        </w:rPr>
        <w:t>|</w:t>
      </w:r>
      <w:r w:rsidR="00F46A5A">
        <w:rPr>
          <w:sz w:val="20"/>
          <w:szCs w:val="20"/>
        </w:rPr>
        <w:t xml:space="preserve"> US Citizen</w:t>
      </w:r>
    </w:p>
    <w:p w14:paraId="6A9A5602" w14:textId="0E86B762" w:rsidR="00875520" w:rsidRPr="00D62146" w:rsidRDefault="00866592" w:rsidP="00F50A13">
      <w:pPr>
        <w:pStyle w:val="4SectionHeaders"/>
      </w:pPr>
      <w:r>
        <w:t>EDUCATION</w:t>
      </w:r>
    </w:p>
    <w:p w14:paraId="3DE28BC1" w14:textId="65B6AED3" w:rsidR="00875520" w:rsidRPr="0065666D" w:rsidRDefault="00CD0056" w:rsidP="00875520">
      <w:pPr>
        <w:pStyle w:val="7DegreeNameJobTitle"/>
        <w:tabs>
          <w:tab w:val="right" w:pos="10710"/>
        </w:tabs>
      </w:pPr>
      <w:r w:rsidRPr="00CD0056">
        <w:t>Carnegie Mellon University</w:t>
      </w:r>
      <w:r w:rsidR="00875520" w:rsidRPr="0065666D">
        <w:tab/>
      </w:r>
      <w:r w:rsidRPr="00CD0056">
        <w:t>December 2026</w:t>
      </w:r>
    </w:p>
    <w:p w14:paraId="4C986BB1" w14:textId="42965AEF" w:rsidR="00CD0056" w:rsidRDefault="00CD0056" w:rsidP="00B51323">
      <w:pPr>
        <w:pStyle w:val="8Institution"/>
        <w:tabs>
          <w:tab w:val="right" w:pos="10710"/>
        </w:tabs>
      </w:pPr>
      <w:r w:rsidRPr="00CD0056">
        <w:t xml:space="preserve">Master of Science in </w:t>
      </w:r>
      <w:r w:rsidR="0049160B" w:rsidRPr="00CD0056">
        <w:t xml:space="preserve">Computer </w:t>
      </w:r>
      <w:r w:rsidRPr="00CD0056">
        <w:t xml:space="preserve">and </w:t>
      </w:r>
      <w:r w:rsidR="0049160B">
        <w:t>Civil</w:t>
      </w:r>
      <w:r w:rsidRPr="00CD0056">
        <w:t xml:space="preserve"> Engineering</w:t>
      </w:r>
      <w:r w:rsidR="00875520">
        <w:tab/>
      </w:r>
      <w:r w:rsidRPr="00CD0056">
        <w:t>Pittsburgh, PA</w:t>
      </w:r>
    </w:p>
    <w:p w14:paraId="22D3DFD7" w14:textId="5066AD0F" w:rsidR="00B51323" w:rsidRDefault="00B51323" w:rsidP="00B51323">
      <w:pPr>
        <w:pStyle w:val="8Institution"/>
        <w:numPr>
          <w:ilvl w:val="0"/>
          <w:numId w:val="17"/>
        </w:numPr>
        <w:tabs>
          <w:tab w:val="right" w:pos="10710"/>
        </w:tabs>
      </w:pPr>
      <w:r>
        <w:t>Funded via Research Assistantship</w:t>
      </w:r>
    </w:p>
    <w:p w14:paraId="2681F861" w14:textId="657C3ABB" w:rsidR="003C091E" w:rsidRPr="00A37CFE" w:rsidRDefault="003C091E" w:rsidP="00B51323">
      <w:pPr>
        <w:pStyle w:val="8Institution"/>
        <w:numPr>
          <w:ilvl w:val="0"/>
          <w:numId w:val="17"/>
        </w:numPr>
        <w:tabs>
          <w:tab w:val="right" w:pos="10710"/>
        </w:tabs>
      </w:pPr>
      <w:r>
        <w:t>Cumulative GPA: 3.8/4.0</w:t>
      </w:r>
    </w:p>
    <w:p w14:paraId="37DDE48A" w14:textId="737391F1" w:rsidR="00875520" w:rsidRPr="0065666D" w:rsidRDefault="00CD0056" w:rsidP="00875520">
      <w:pPr>
        <w:pStyle w:val="7DegreeNameJobTitle"/>
        <w:tabs>
          <w:tab w:val="right" w:pos="10710"/>
        </w:tabs>
      </w:pPr>
      <w:r w:rsidRPr="00CD0056">
        <w:t xml:space="preserve">Purdue University </w:t>
      </w:r>
      <w:r w:rsidR="00875520" w:rsidRPr="0065666D">
        <w:tab/>
      </w:r>
      <w:r>
        <w:t>May</w:t>
      </w:r>
      <w:r w:rsidRPr="00CD0056">
        <w:t xml:space="preserve"> 202</w:t>
      </w:r>
      <w:r>
        <w:t>5</w:t>
      </w:r>
    </w:p>
    <w:p w14:paraId="5D06AE76" w14:textId="2E342C9C" w:rsidR="00FF794C" w:rsidRDefault="00CD0056" w:rsidP="00875520">
      <w:pPr>
        <w:pStyle w:val="8Institution"/>
        <w:tabs>
          <w:tab w:val="right" w:pos="10710"/>
        </w:tabs>
      </w:pPr>
      <w:r w:rsidRPr="00CD0056">
        <w:t>Bachelor of Science in Computer Engineering</w:t>
      </w:r>
      <w:r w:rsidR="00875520">
        <w:tab/>
      </w:r>
      <w:r w:rsidRPr="00CD0056">
        <w:t>West Lafayette, IN</w:t>
      </w:r>
    </w:p>
    <w:p w14:paraId="39D6BE10" w14:textId="1835700A" w:rsidR="0089459E" w:rsidRPr="00133C64" w:rsidRDefault="0006092B" w:rsidP="00F50A13">
      <w:pPr>
        <w:pStyle w:val="4SectionHeaders"/>
      </w:pPr>
      <w:r>
        <w:t xml:space="preserve">WORK </w:t>
      </w:r>
      <w:r w:rsidR="0089459E" w:rsidRPr="00D62146">
        <w:t>EXPERIENCE</w:t>
      </w:r>
    </w:p>
    <w:p w14:paraId="2BD77C35" w14:textId="541C4EE5" w:rsidR="001A4F2E" w:rsidRPr="00875520" w:rsidRDefault="001A4F2E" w:rsidP="001A4F2E">
      <w:pPr>
        <w:pStyle w:val="7DegreeNameJobTitle"/>
        <w:tabs>
          <w:tab w:val="right" w:pos="10710"/>
        </w:tabs>
      </w:pPr>
      <w:r>
        <w:t>Autonomy Intern @ Aurora Flight Sciences</w:t>
      </w:r>
      <w:r w:rsidRPr="00133C64">
        <w:tab/>
      </w:r>
      <w:r>
        <w:t>May 2026</w:t>
      </w:r>
      <w:r w:rsidRPr="00133C64">
        <w:t xml:space="preserve"> – </w:t>
      </w:r>
      <w:r>
        <w:t>August 2026</w:t>
      </w:r>
    </w:p>
    <w:p w14:paraId="5EA43076" w14:textId="6D40D54E" w:rsidR="005D4C01" w:rsidRPr="005D4C01" w:rsidRDefault="005D4C01" w:rsidP="005D4C01">
      <w:pPr>
        <w:pStyle w:val="6BulletPoints"/>
        <w:rPr>
          <w:lang w:val="en-US"/>
        </w:rPr>
      </w:pPr>
      <w:r w:rsidRPr="005D4C01">
        <w:rPr>
          <w:lang w:val="en-US"/>
        </w:rPr>
        <w:t>Designed and implemented a swappable rate-controller architecture (PID, RSLQR, OBLTR, AAOBLTR) in custom PX4 firmware</w:t>
      </w:r>
      <w:r>
        <w:rPr>
          <w:lang w:val="en-US"/>
        </w:rPr>
        <w:t xml:space="preserve">, </w:t>
      </w:r>
      <w:r w:rsidRPr="005D4C01">
        <w:rPr>
          <w:lang w:val="en-US"/>
        </w:rPr>
        <w:t>achieving 0.06–0.07 rad/s tracking error on roll/pitch under disturbance</w:t>
      </w:r>
      <w:r w:rsidR="005D7CDD">
        <w:rPr>
          <w:lang w:val="en-US"/>
        </w:rPr>
        <w:t>.</w:t>
      </w:r>
    </w:p>
    <w:p w14:paraId="5BE40EBC" w14:textId="32D5448E" w:rsidR="005D4C01" w:rsidRPr="005D4C01" w:rsidRDefault="005D4C01" w:rsidP="005D4C01">
      <w:pPr>
        <w:pStyle w:val="6BulletPoints"/>
        <w:rPr>
          <w:lang w:val="en-US"/>
        </w:rPr>
      </w:pPr>
      <w:r w:rsidRPr="005D4C01">
        <w:rPr>
          <w:lang w:val="en-US"/>
        </w:rPr>
        <w:t xml:space="preserve">Built a real-time, </w:t>
      </w:r>
      <w:proofErr w:type="spellStart"/>
      <w:r w:rsidRPr="005D4C01">
        <w:rPr>
          <w:lang w:val="en-US"/>
        </w:rPr>
        <w:t>TensorRT</w:t>
      </w:r>
      <w:proofErr w:type="spellEnd"/>
      <w:r w:rsidRPr="005D4C01">
        <w:rPr>
          <w:lang w:val="en-US"/>
        </w:rPr>
        <w:t xml:space="preserve">-accelerated </w:t>
      </w:r>
      <w:proofErr w:type="spellStart"/>
      <w:r w:rsidRPr="005D4C01">
        <w:rPr>
          <w:lang w:val="en-US"/>
        </w:rPr>
        <w:t>HLoc</w:t>
      </w:r>
      <w:proofErr w:type="spellEnd"/>
      <w:r w:rsidRPr="005D4C01">
        <w:rPr>
          <w:lang w:val="en-US"/>
        </w:rPr>
        <w:t xml:space="preserve"> localization pipeline with a YOLOv</w:t>
      </w:r>
      <w:r>
        <w:rPr>
          <w:lang w:val="en-US"/>
        </w:rPr>
        <w:t>11</w:t>
      </w:r>
      <w:r w:rsidRPr="005D4C01">
        <w:rPr>
          <w:lang w:val="en-US"/>
        </w:rPr>
        <w:t xml:space="preserve">-n detector, removing the need for AprilTag markers </w:t>
      </w:r>
      <w:r w:rsidR="00580673">
        <w:rPr>
          <w:lang w:val="en-US"/>
        </w:rPr>
        <w:t>resulting in a</w:t>
      </w:r>
      <w:r w:rsidRPr="005D4C01">
        <w:rPr>
          <w:lang w:val="en-US"/>
        </w:rPr>
        <w:t xml:space="preserve"> </w:t>
      </w:r>
      <w:r w:rsidR="00AA1E36">
        <w:rPr>
          <w:lang w:val="en-US"/>
        </w:rPr>
        <w:t>3x</w:t>
      </w:r>
      <w:r w:rsidRPr="005D4C01">
        <w:rPr>
          <w:lang w:val="en-US"/>
        </w:rPr>
        <w:t xml:space="preserve"> </w:t>
      </w:r>
      <w:r w:rsidR="00580673">
        <w:rPr>
          <w:lang w:val="en-US"/>
        </w:rPr>
        <w:t>increase in</w:t>
      </w:r>
      <w:r w:rsidRPr="005D4C01">
        <w:rPr>
          <w:lang w:val="en-US"/>
        </w:rPr>
        <w:t xml:space="preserve"> inlier count and</w:t>
      </w:r>
      <w:r w:rsidR="00AA1E36">
        <w:rPr>
          <w:lang w:val="en-US"/>
        </w:rPr>
        <w:t xml:space="preserve"> 20%</w:t>
      </w:r>
      <w:r w:rsidRPr="005D4C01">
        <w:rPr>
          <w:lang w:val="en-US"/>
        </w:rPr>
        <w:t xml:space="preserve"> pose-estimate accuracy</w:t>
      </w:r>
      <w:r w:rsidR="00AA1E36">
        <w:rPr>
          <w:lang w:val="en-US"/>
        </w:rPr>
        <w:t xml:space="preserve"> increase</w:t>
      </w:r>
      <w:r w:rsidR="005D7CDD">
        <w:rPr>
          <w:lang w:val="en-US"/>
        </w:rPr>
        <w:t>.</w:t>
      </w:r>
      <w:r w:rsidRPr="005D4C01">
        <w:rPr>
          <w:lang w:val="en-US"/>
        </w:rPr>
        <w:t xml:space="preserve"> </w:t>
      </w:r>
    </w:p>
    <w:p w14:paraId="57162367" w14:textId="318429DB" w:rsidR="005D4C01" w:rsidRPr="005D4C01" w:rsidRDefault="005D4C01" w:rsidP="005D4C01">
      <w:pPr>
        <w:pStyle w:val="6BulletPoints"/>
        <w:rPr>
          <w:lang w:val="en-US"/>
        </w:rPr>
      </w:pPr>
      <w:r w:rsidRPr="005D4C01">
        <w:rPr>
          <w:lang w:val="en-US"/>
        </w:rPr>
        <w:t>Formulated a closed-form analytical CBF safety filter for real-time obstacle avoidance in quadcopter guidance</w:t>
      </w:r>
      <w:r w:rsidR="005D7CDD">
        <w:rPr>
          <w:lang w:val="en-US"/>
        </w:rPr>
        <w:t>.</w:t>
      </w:r>
    </w:p>
    <w:p w14:paraId="677F40BC" w14:textId="03C4B6EA" w:rsidR="00835A6F" w:rsidRDefault="005D4C01" w:rsidP="005D4C01">
      <w:pPr>
        <w:pStyle w:val="6BulletPoints"/>
        <w:jc w:val="left"/>
      </w:pPr>
      <w:r w:rsidRPr="005D4C01">
        <w:rPr>
          <w:lang w:val="en-US"/>
        </w:rPr>
        <w:t xml:space="preserve">Led a live quadcopter flight demonstration of the tuned AAOBLTR controller </w:t>
      </w:r>
      <w:r w:rsidR="00430B2E">
        <w:rPr>
          <w:lang w:val="en-US"/>
        </w:rPr>
        <w:t>for</w:t>
      </w:r>
      <w:r w:rsidRPr="005D4C01">
        <w:rPr>
          <w:lang w:val="en-US"/>
        </w:rPr>
        <w:t xml:space="preserve"> Boeing and DARPA</w:t>
      </w:r>
      <w:r w:rsidR="006230AE">
        <w:rPr>
          <w:lang w:val="en-US"/>
        </w:rPr>
        <w:t xml:space="preserve"> LINC program</w:t>
      </w:r>
      <w:r w:rsidR="005D7CDD">
        <w:rPr>
          <w:lang w:val="en-US"/>
        </w:rPr>
        <w:t>.</w:t>
      </w:r>
    </w:p>
    <w:p w14:paraId="33A73F0A" w14:textId="76DFCF2A" w:rsidR="006D557D" w:rsidRPr="00875520" w:rsidRDefault="006D557D" w:rsidP="006D557D">
      <w:pPr>
        <w:pStyle w:val="7DegreeNameJobTitle"/>
        <w:tabs>
          <w:tab w:val="right" w:pos="10710"/>
        </w:tabs>
      </w:pPr>
      <w:r>
        <w:t xml:space="preserve">AirLabs </w:t>
      </w:r>
      <w:r w:rsidR="00372123">
        <w:t>Graduate Assistantship</w:t>
      </w:r>
      <w:r>
        <w:t xml:space="preserve"> @ Carnegie Mellon University</w:t>
      </w:r>
      <w:r w:rsidRPr="00133C64">
        <w:tab/>
      </w:r>
      <w:r>
        <w:t>August 2025</w:t>
      </w:r>
      <w:r w:rsidRPr="00133C64">
        <w:t xml:space="preserve"> – </w:t>
      </w:r>
      <w:r>
        <w:t>Present</w:t>
      </w:r>
    </w:p>
    <w:p w14:paraId="24A71289" w14:textId="04DDCF67" w:rsidR="008A3794" w:rsidRDefault="009A72B1" w:rsidP="008A3794">
      <w:pPr>
        <w:pStyle w:val="6BulletPoints"/>
        <w:jc w:val="left"/>
      </w:pPr>
      <w:r>
        <w:t>Implement</w:t>
      </w:r>
      <w:r w:rsidR="003C4AE1">
        <w:t>ed</w:t>
      </w:r>
      <w:r>
        <w:t xml:space="preserve"> multi agent capability in AirStack, an open-source drone simulation platform built in Isaa</w:t>
      </w:r>
      <w:r w:rsidR="003C4AE1">
        <w:t>c</w:t>
      </w:r>
      <w:r>
        <w:t xml:space="preserve"> Sim</w:t>
      </w:r>
      <w:r w:rsidR="005D7CDD">
        <w:t>.</w:t>
      </w:r>
    </w:p>
    <w:p w14:paraId="44C220FB" w14:textId="433B6589" w:rsidR="00D42B1E" w:rsidRDefault="001A4F2E" w:rsidP="00237D43">
      <w:pPr>
        <w:pStyle w:val="6BulletPoints"/>
        <w:jc w:val="left"/>
      </w:pPr>
      <w:r>
        <w:t>Building an informative semantic path planning algorithm to navigate large construction sites</w:t>
      </w:r>
      <w:r w:rsidR="005D7CDD">
        <w:t>.</w:t>
      </w:r>
    </w:p>
    <w:p w14:paraId="5D8B5C3D" w14:textId="0509F06F" w:rsidR="006D557D" w:rsidRDefault="00C26F2C" w:rsidP="00C26F2C">
      <w:pPr>
        <w:pStyle w:val="6BulletPoints"/>
        <w:jc w:val="left"/>
      </w:pPr>
      <w:r>
        <w:t>Implemented high-level object recognition and semantic mapping to contextualize 3D excavation surfaces</w:t>
      </w:r>
      <w:r w:rsidR="009A72B1" w:rsidRPr="009A72B1">
        <w:t xml:space="preserve"> </w:t>
      </w:r>
      <w:r w:rsidR="009A72B1">
        <w:t>for a Japanese construction firm Shimizu,</w:t>
      </w:r>
      <w:r>
        <w:t xml:space="preserve"> enabling volumetric differencing accurate to ±5 cm</w:t>
      </w:r>
      <w:r w:rsidR="005D7CDD">
        <w:t>.</w:t>
      </w:r>
    </w:p>
    <w:p w14:paraId="35AC9A6B" w14:textId="77777777" w:rsidR="002C57CF" w:rsidRPr="00133C64" w:rsidRDefault="002C57CF" w:rsidP="002C57CF">
      <w:pPr>
        <w:pStyle w:val="7DegreeNameJobTitle"/>
        <w:tabs>
          <w:tab w:val="right" w:pos="10710"/>
        </w:tabs>
      </w:pPr>
      <w:r>
        <w:t xml:space="preserve">Founder - </w:t>
      </w:r>
      <w:r w:rsidRPr="00A37CFE">
        <w:t>Technical Lead</w:t>
      </w:r>
      <w:r>
        <w:t xml:space="preserve"> @ Codex Labs LLC</w:t>
      </w:r>
      <w:r w:rsidRPr="00133C64">
        <w:tab/>
      </w:r>
      <w:r>
        <w:t>May 2022</w:t>
      </w:r>
      <w:r w:rsidRPr="00133C64">
        <w:t xml:space="preserve"> – </w:t>
      </w:r>
      <w:r>
        <w:t>August 2026</w:t>
      </w:r>
    </w:p>
    <w:p w14:paraId="39ACD5D6" w14:textId="77777777" w:rsidR="002C57CF" w:rsidRDefault="002C57CF" w:rsidP="002C57CF">
      <w:pPr>
        <w:pStyle w:val="6BulletPoints"/>
        <w:jc w:val="left"/>
      </w:pPr>
      <w:r>
        <w:t>Spearheaded the development of SWARMS, a cloud drone simulation platform bought by MIT Lincoln Laboratory.</w:t>
      </w:r>
    </w:p>
    <w:p w14:paraId="5A50EFCE" w14:textId="451A9F83" w:rsidR="002C57CF" w:rsidRDefault="002C57CF" w:rsidP="002C57CF">
      <w:pPr>
        <w:pStyle w:val="6BulletPoints"/>
        <w:jc w:val="left"/>
      </w:pPr>
      <w:r w:rsidRPr="00A37CFE">
        <w:t>Led customer outreach, product demonstrations, and strategic development to expand the platform’s adoption</w:t>
      </w:r>
      <w:r>
        <w:t>.</w:t>
      </w:r>
    </w:p>
    <w:p w14:paraId="7E463B4F" w14:textId="6B23BE4B" w:rsidR="0089459E" w:rsidRPr="00133C64" w:rsidRDefault="00A37CFE" w:rsidP="0000781D">
      <w:pPr>
        <w:pStyle w:val="7DegreeNameJobTitle"/>
        <w:tabs>
          <w:tab w:val="right" w:pos="10710"/>
        </w:tabs>
      </w:pPr>
      <w:r w:rsidRPr="00A37CFE">
        <w:t>Machine Learning Software Engineering Intern</w:t>
      </w:r>
      <w:r w:rsidR="006D557D">
        <w:t xml:space="preserve"> @ SAAB</w:t>
      </w:r>
      <w:r w:rsidR="0075108A">
        <w:t xml:space="preserve"> </w:t>
      </w:r>
      <w:proofErr w:type="spellStart"/>
      <w:r w:rsidR="00761B57">
        <w:t>Defense</w:t>
      </w:r>
      <w:proofErr w:type="spellEnd"/>
      <w:r w:rsidR="00133C64" w:rsidRPr="00133C64">
        <w:tab/>
      </w:r>
      <w:r>
        <w:t>May 202</w:t>
      </w:r>
      <w:r w:rsidR="006D557D">
        <w:t>3</w:t>
      </w:r>
      <w:r w:rsidR="00133C64" w:rsidRPr="00133C64">
        <w:t xml:space="preserve"> – </w:t>
      </w:r>
      <w:r>
        <w:t>August 2025</w:t>
      </w:r>
      <w:r w:rsidR="007344A5">
        <w:t xml:space="preserve"> (Summers)</w:t>
      </w:r>
      <w:r w:rsidR="00AF3C51">
        <w:t xml:space="preserve"> </w:t>
      </w:r>
    </w:p>
    <w:p w14:paraId="7886AE16" w14:textId="5775D0E9" w:rsidR="007C1A50" w:rsidRPr="007C1A50" w:rsidRDefault="00F92D4D" w:rsidP="007C1A50">
      <w:pPr>
        <w:pStyle w:val="6BulletPoints"/>
        <w:rPr>
          <w:spacing w:val="0"/>
        </w:rPr>
      </w:pPr>
      <w:r w:rsidRPr="00F92D4D">
        <w:t>Engineered a federated</w:t>
      </w:r>
      <w:r w:rsidRPr="00F92D4D">
        <w:noBreakHyphen/>
        <w:t>learning AI pipeline that integrates multi</w:t>
      </w:r>
      <w:r w:rsidRPr="00F92D4D">
        <w:noBreakHyphen/>
        <w:t>sensor data to produce situational intelligence.</w:t>
      </w:r>
    </w:p>
    <w:p w14:paraId="7950D19C" w14:textId="7FB2E2DB" w:rsidR="00A37CFE" w:rsidRDefault="00A37CFE" w:rsidP="00455EFC">
      <w:pPr>
        <w:pStyle w:val="6BulletPoints"/>
        <w:jc w:val="left"/>
      </w:pPr>
      <w:r w:rsidRPr="00A37CFE">
        <w:t>Trained a YOLO</w:t>
      </w:r>
      <w:r w:rsidR="00A64E29">
        <w:t xml:space="preserve"> Drone</w:t>
      </w:r>
      <w:r w:rsidRPr="00A37CFE">
        <w:t xml:space="preserve"> </w:t>
      </w:r>
      <w:r w:rsidR="00A64E29">
        <w:t xml:space="preserve">Detector </w:t>
      </w:r>
      <w:r w:rsidRPr="00A37CFE">
        <w:t>using synthetic</w:t>
      </w:r>
      <w:r w:rsidR="00E34C0B">
        <w:t xml:space="preserve"> images</w:t>
      </w:r>
      <w:r w:rsidRPr="00A37CFE">
        <w:t>, achieving</w:t>
      </w:r>
      <w:r>
        <w:t xml:space="preserve"> </w:t>
      </w:r>
      <w:r w:rsidRPr="00A37CFE">
        <w:t>89% precision against r</w:t>
      </w:r>
      <w:r w:rsidR="00A64E29">
        <w:t>eal-</w:t>
      </w:r>
      <w:r w:rsidRPr="00A37CFE">
        <w:t>world</w:t>
      </w:r>
      <w:r w:rsidR="00A64E29">
        <w:t xml:space="preserve"> </w:t>
      </w:r>
      <w:r w:rsidRPr="00A37CFE">
        <w:t>datasets</w:t>
      </w:r>
      <w:r w:rsidR="005D7CDD">
        <w:t>.</w:t>
      </w:r>
    </w:p>
    <w:p w14:paraId="2978D3E2" w14:textId="3A881875" w:rsidR="00133C64" w:rsidRPr="00FB5256" w:rsidRDefault="008D26A4" w:rsidP="00455EFC">
      <w:pPr>
        <w:pStyle w:val="6BulletPoints"/>
        <w:jc w:val="left"/>
      </w:pPr>
      <w:r>
        <w:t>Developed</w:t>
      </w:r>
      <w:r w:rsidR="00A37CFE" w:rsidRPr="00A37CFE">
        <w:t xml:space="preserve"> a real-time, asynchronous object detection pipeline in Unreal Engine using C++, via NNE and OpenCV</w:t>
      </w:r>
      <w:r w:rsidR="005D7CDD">
        <w:t>.</w:t>
      </w:r>
    </w:p>
    <w:p w14:paraId="2363F52F" w14:textId="58087CB4" w:rsidR="008822F2" w:rsidRPr="00875520" w:rsidRDefault="003D6D4F" w:rsidP="00867E2C">
      <w:pPr>
        <w:pStyle w:val="6BulletPoints"/>
        <w:spacing w:line="264" w:lineRule="auto"/>
        <w:ind w:left="187" w:hanging="187"/>
        <w:jc w:val="left"/>
      </w:pPr>
      <w:r>
        <w:t>Architected</w:t>
      </w:r>
      <w:r w:rsidR="00A37CFE" w:rsidRPr="00A37CFE">
        <w:t xml:space="preserve"> an automated image pipeline that </w:t>
      </w:r>
      <w:r w:rsidR="00E34C0B">
        <w:t>annotates</w:t>
      </w:r>
      <w:r w:rsidR="00A37CFE" w:rsidRPr="00A37CFE">
        <w:t xml:space="preserve"> objects </w:t>
      </w:r>
      <w:r w:rsidR="00E34C0B">
        <w:t>to speed up</w:t>
      </w:r>
      <w:r w:rsidR="00A37CFE" w:rsidRPr="00A37CFE">
        <w:t xml:space="preserve"> the YOLO model training process</w:t>
      </w:r>
      <w:r w:rsidR="005D7CDD">
        <w:t>.</w:t>
      </w:r>
    </w:p>
    <w:p w14:paraId="592F3EC8" w14:textId="5F97D4FB" w:rsidR="00A37CFE" w:rsidRPr="00875520" w:rsidRDefault="0075108A" w:rsidP="006D557D">
      <w:pPr>
        <w:pStyle w:val="7DegreeNameJobTitle"/>
        <w:tabs>
          <w:tab w:val="right" w:pos="10710"/>
        </w:tabs>
      </w:pPr>
      <w:r>
        <w:t xml:space="preserve">Lead </w:t>
      </w:r>
      <w:r w:rsidR="00A37CFE">
        <w:t>Drone SWARMS Researcher</w:t>
      </w:r>
      <w:r w:rsidR="006D557D">
        <w:t xml:space="preserve"> @ Purdue University</w:t>
      </w:r>
      <w:r w:rsidR="00A37CFE" w:rsidRPr="00133C64">
        <w:tab/>
      </w:r>
      <w:r w:rsidR="00A37CFE">
        <w:t>August 2021</w:t>
      </w:r>
      <w:r w:rsidR="00A37CFE" w:rsidRPr="00133C64">
        <w:t xml:space="preserve"> – </w:t>
      </w:r>
      <w:r w:rsidR="00A37CFE">
        <w:t>May 2025</w:t>
      </w:r>
    </w:p>
    <w:p w14:paraId="002D7E95" w14:textId="3BBB2013" w:rsidR="009905FE" w:rsidRDefault="009905FE" w:rsidP="00043EEB">
      <w:pPr>
        <w:pStyle w:val="6BulletPoints"/>
        <w:jc w:val="left"/>
      </w:pPr>
      <w:r w:rsidRPr="00A37CFE">
        <w:t>Le</w:t>
      </w:r>
      <w:r w:rsidR="00082F73">
        <w:t>d</w:t>
      </w:r>
      <w:r w:rsidRPr="00A37CFE">
        <w:t xml:space="preserve"> the research </w:t>
      </w:r>
      <w:r>
        <w:t xml:space="preserve">and development of </w:t>
      </w:r>
      <w:r w:rsidR="00A37CFE" w:rsidRPr="00A37CFE">
        <w:t xml:space="preserve">SLAM algorithms for autonomous </w:t>
      </w:r>
      <w:r>
        <w:t xml:space="preserve">drone navigation in </w:t>
      </w:r>
      <w:r w:rsidR="00761890">
        <w:t xml:space="preserve">outdoor </w:t>
      </w:r>
      <w:r>
        <w:t>scenarios</w:t>
      </w:r>
      <w:r w:rsidR="005D7CDD">
        <w:t>.</w:t>
      </w:r>
    </w:p>
    <w:p w14:paraId="42657A3F" w14:textId="03BB74BC" w:rsidR="00A37CFE" w:rsidRDefault="00A37CFE" w:rsidP="009905FE">
      <w:pPr>
        <w:pStyle w:val="6BulletPoints"/>
        <w:jc w:val="left"/>
      </w:pPr>
      <w:r w:rsidRPr="00A37CFE">
        <w:t xml:space="preserve">Implemented </w:t>
      </w:r>
      <w:r w:rsidR="009905FE">
        <w:t xml:space="preserve">semantic-based </w:t>
      </w:r>
      <w:r w:rsidRPr="00A37CFE">
        <w:t>real-time obstacle avoidance using LiDAR</w:t>
      </w:r>
      <w:r w:rsidR="00D42B1E">
        <w:t xml:space="preserve"> </w:t>
      </w:r>
      <w:r w:rsidRPr="00A37CFE">
        <w:t>and Cameras</w:t>
      </w:r>
      <w:r w:rsidR="005D7CDD">
        <w:t>.</w:t>
      </w:r>
    </w:p>
    <w:p w14:paraId="7BE6A403" w14:textId="50DE8587" w:rsidR="00A37CFE" w:rsidRPr="00875520" w:rsidRDefault="00C26F2C" w:rsidP="00455EFC">
      <w:pPr>
        <w:pStyle w:val="6BulletPoints"/>
        <w:jc w:val="left"/>
      </w:pPr>
      <w:r>
        <w:t xml:space="preserve">Presented SLAM and swarm-control research </w:t>
      </w:r>
      <w:r w:rsidR="003C4AE1">
        <w:t>4 times at</w:t>
      </w:r>
      <w:r>
        <w:t xml:space="preserve"> Purdue’s Undergraduate Research Exp</w:t>
      </w:r>
      <w:r w:rsidR="003C4AE1">
        <w:t>o</w:t>
      </w:r>
      <w:r w:rsidR="005D7CDD">
        <w:t>.</w:t>
      </w:r>
    </w:p>
    <w:p w14:paraId="349470CD" w14:textId="3885B3AF" w:rsidR="0089459E" w:rsidRPr="00F50A13" w:rsidRDefault="00875520" w:rsidP="00F50A13">
      <w:pPr>
        <w:pStyle w:val="4SectionHeaders"/>
      </w:pPr>
      <w:r>
        <w:t>PROJECTS</w:t>
      </w:r>
    </w:p>
    <w:p w14:paraId="7764C61F" w14:textId="2696908C" w:rsidR="009905FE" w:rsidRPr="00875520" w:rsidRDefault="00AD6A80" w:rsidP="009905FE">
      <w:pPr>
        <w:pStyle w:val="7DegreeNameJobTitle"/>
        <w:tabs>
          <w:tab w:val="right" w:pos="10710"/>
        </w:tabs>
      </w:pPr>
      <w:r>
        <w:t>CMU</w:t>
      </w:r>
      <w:r w:rsidR="009905FE">
        <w:t xml:space="preserve">'s Largest </w:t>
      </w:r>
      <w:r w:rsidR="00E3536C">
        <w:t>University-Built</w:t>
      </w:r>
      <w:r w:rsidR="009905FE">
        <w:t xml:space="preserve"> Drone</w:t>
      </w:r>
      <w:r w:rsidR="0092600E">
        <w:t xml:space="preserve">: </w:t>
      </w:r>
      <w:proofErr w:type="spellStart"/>
      <w:r w:rsidR="008F356B">
        <w:rPr>
          <w:b w:val="0"/>
          <w:bCs w:val="0"/>
        </w:rPr>
        <w:t>GoA</w:t>
      </w:r>
      <w:r w:rsidR="00D44795">
        <w:rPr>
          <w:b w:val="0"/>
          <w:bCs w:val="0"/>
        </w:rPr>
        <w:t>ERO</w:t>
      </w:r>
      <w:proofErr w:type="spellEnd"/>
      <w:r w:rsidR="008F356B">
        <w:rPr>
          <w:b w:val="0"/>
          <w:bCs w:val="0"/>
        </w:rPr>
        <w:t xml:space="preserve"> </w:t>
      </w:r>
      <w:r w:rsidRPr="0092600E">
        <w:rPr>
          <w:b w:val="0"/>
          <w:bCs w:val="0"/>
        </w:rPr>
        <w:t>Stage 1 and University Innovation Awardee</w:t>
      </w:r>
      <w:r w:rsidR="009905FE" w:rsidRPr="00133C64">
        <w:tab/>
      </w:r>
      <w:r w:rsidR="009905FE">
        <w:t>August 2025 – Present</w:t>
      </w:r>
    </w:p>
    <w:p w14:paraId="7D666E93" w14:textId="5FD84957" w:rsidR="00D972E3" w:rsidRDefault="00D972E3" w:rsidP="00B909E8">
      <w:pPr>
        <w:pStyle w:val="7DegreeNameJobTitle"/>
        <w:tabs>
          <w:tab w:val="right" w:pos="10710"/>
        </w:tabs>
      </w:pPr>
      <w:r>
        <w:t xml:space="preserve">Graduate Projects: </w:t>
      </w:r>
      <w:r w:rsidR="00896092">
        <w:rPr>
          <w:b w:val="0"/>
          <w:bCs w:val="0"/>
        </w:rPr>
        <w:t>Top 10% in D</w:t>
      </w:r>
      <w:r w:rsidR="0076410F">
        <w:rPr>
          <w:b w:val="0"/>
          <w:bCs w:val="0"/>
        </w:rPr>
        <w:t xml:space="preserve">eep </w:t>
      </w:r>
      <w:r w:rsidR="00303C71">
        <w:rPr>
          <w:b w:val="0"/>
          <w:bCs w:val="0"/>
        </w:rPr>
        <w:t>L</w:t>
      </w:r>
      <w:r w:rsidR="0076410F">
        <w:rPr>
          <w:b w:val="0"/>
          <w:bCs w:val="0"/>
        </w:rPr>
        <w:t xml:space="preserve">earning Kaggle </w:t>
      </w:r>
      <w:r w:rsidR="00896092">
        <w:rPr>
          <w:b w:val="0"/>
          <w:bCs w:val="0"/>
        </w:rPr>
        <w:t>competitions</w:t>
      </w:r>
      <w:r w:rsidR="0077571D">
        <w:rPr>
          <w:b w:val="0"/>
          <w:bCs w:val="0"/>
        </w:rPr>
        <w:t xml:space="preserve"> and </w:t>
      </w:r>
      <w:r w:rsidR="00896092">
        <w:rPr>
          <w:b w:val="0"/>
          <w:bCs w:val="0"/>
        </w:rPr>
        <w:t xml:space="preserve">MPC </w:t>
      </w:r>
      <w:r w:rsidR="00A55616">
        <w:rPr>
          <w:b w:val="0"/>
          <w:bCs w:val="0"/>
        </w:rPr>
        <w:t xml:space="preserve">for </w:t>
      </w:r>
      <w:r w:rsidR="00896092">
        <w:rPr>
          <w:b w:val="0"/>
          <w:bCs w:val="0"/>
        </w:rPr>
        <w:t>Drone</w:t>
      </w:r>
      <w:r w:rsidR="00A55616">
        <w:rPr>
          <w:b w:val="0"/>
          <w:bCs w:val="0"/>
        </w:rPr>
        <w:t>s</w:t>
      </w:r>
      <w:r w:rsidRPr="00133C64">
        <w:tab/>
      </w:r>
      <w:r w:rsidR="00A55616">
        <w:t>August 2025 – Present</w:t>
      </w:r>
    </w:p>
    <w:p w14:paraId="39EAA9AA" w14:textId="60F78D6E" w:rsidR="0092600E" w:rsidRDefault="00D44326" w:rsidP="0092600E">
      <w:pPr>
        <w:pStyle w:val="7DegreeNameJobTitle"/>
        <w:tabs>
          <w:tab w:val="right" w:pos="10710"/>
        </w:tabs>
      </w:pPr>
      <w:r>
        <w:t>VEX World Qualifier and Mentor</w:t>
      </w:r>
      <w:r w:rsidR="0092600E" w:rsidRPr="0092600E">
        <w:t>:</w:t>
      </w:r>
      <w:r w:rsidR="0092600E" w:rsidRPr="0092600E">
        <w:rPr>
          <w:b w:val="0"/>
          <w:bCs w:val="0"/>
        </w:rPr>
        <w:t xml:space="preserve"> Four-time VEX Worlds Qualifier &amp; top 50 </w:t>
      </w:r>
      <w:r w:rsidR="0092600E">
        <w:rPr>
          <w:b w:val="0"/>
          <w:bCs w:val="0"/>
        </w:rPr>
        <w:t xml:space="preserve">ranked team </w:t>
      </w:r>
      <w:r w:rsidR="00B909E8" w:rsidRPr="00133C64">
        <w:tab/>
      </w:r>
      <w:r w:rsidR="00B909E8">
        <w:t>August 2017 – May 2025</w:t>
      </w:r>
    </w:p>
    <w:p w14:paraId="680EEE6F" w14:textId="77777777" w:rsidR="0092600E" w:rsidRDefault="0092600E" w:rsidP="0092600E">
      <w:pPr>
        <w:pStyle w:val="7DegreeNameJobTitle"/>
        <w:tabs>
          <w:tab w:val="right" w:pos="10710"/>
        </w:tabs>
      </w:pPr>
    </w:p>
    <w:p w14:paraId="43323B83" w14:textId="070DDD2D" w:rsidR="00875520" w:rsidRPr="00D62146" w:rsidRDefault="00875520" w:rsidP="00F50A13">
      <w:pPr>
        <w:pStyle w:val="4SectionHeaders"/>
      </w:pPr>
      <w:r>
        <w:t>SKILLS</w:t>
      </w:r>
    </w:p>
    <w:p w14:paraId="7921E1E2" w14:textId="69ED7127" w:rsidR="003E7EE3" w:rsidRPr="006048C6" w:rsidRDefault="004A489B" w:rsidP="006048C6">
      <w:pPr>
        <w:pStyle w:val="6bTraining"/>
        <w:jc w:val="left"/>
      </w:pPr>
      <w:r w:rsidRPr="006048C6">
        <w:rPr>
          <w:b/>
          <w:bCs/>
        </w:rPr>
        <w:t>Programming Languages</w:t>
      </w:r>
      <w:r w:rsidR="006A615B">
        <w:rPr>
          <w:b/>
          <w:bCs/>
        </w:rPr>
        <w:t xml:space="preserve"> </w:t>
      </w:r>
      <w:r w:rsidR="00D72E4A" w:rsidRPr="006048C6">
        <w:t>|</w:t>
      </w:r>
      <w:r w:rsidR="00D72E4A" w:rsidRPr="006048C6">
        <w:rPr>
          <w:b/>
          <w:bCs/>
        </w:rPr>
        <w:t xml:space="preserve"> </w:t>
      </w:r>
      <w:r w:rsidRPr="006048C6">
        <w:t>C/C++, Python, SQL, Bash</w:t>
      </w:r>
    </w:p>
    <w:p w14:paraId="44FE158A" w14:textId="321F3E52" w:rsidR="0047710A" w:rsidRPr="006048C6" w:rsidRDefault="0047710A" w:rsidP="006048C6">
      <w:pPr>
        <w:pStyle w:val="6bTraining"/>
        <w:jc w:val="left"/>
      </w:pPr>
      <w:r w:rsidRPr="006048C6">
        <w:rPr>
          <w:b/>
          <w:bCs/>
        </w:rPr>
        <w:t xml:space="preserve">AI &amp; Robotics </w:t>
      </w:r>
      <w:r w:rsidRPr="006048C6">
        <w:t>| Physical AI, Transformer</w:t>
      </w:r>
      <w:r w:rsidR="001A4F2E">
        <w:t>s</w:t>
      </w:r>
      <w:r w:rsidRPr="006048C6">
        <w:t>, YOLO, SLAM,</w:t>
      </w:r>
      <w:r w:rsidR="009F3F80">
        <w:t xml:space="preserve"> Path Planning,</w:t>
      </w:r>
      <w:r w:rsidRPr="006048C6">
        <w:t xml:space="preserve"> Sensor Fusion, PID/</w:t>
      </w:r>
      <w:r w:rsidR="001A4F2E">
        <w:t>RSLQR/OBLTR/</w:t>
      </w:r>
      <w:r w:rsidR="005E055F">
        <w:t>CBFs</w:t>
      </w:r>
    </w:p>
    <w:p w14:paraId="23E39E61" w14:textId="743739F9" w:rsidR="00F50A13" w:rsidRPr="006048C6" w:rsidRDefault="00F50A13" w:rsidP="006048C6">
      <w:pPr>
        <w:pStyle w:val="6bTraining"/>
        <w:jc w:val="left"/>
        <w:rPr>
          <w:b/>
          <w:bCs/>
        </w:rPr>
      </w:pPr>
      <w:r w:rsidRPr="006048C6">
        <w:rPr>
          <w:b/>
          <w:bCs/>
        </w:rPr>
        <w:t>Frameworks</w:t>
      </w:r>
      <w:r w:rsidR="0047710A" w:rsidRPr="006048C6">
        <w:rPr>
          <w:b/>
          <w:bCs/>
        </w:rPr>
        <w:t xml:space="preserve"> &amp; Sim</w:t>
      </w:r>
      <w:r w:rsidR="00D72E4A" w:rsidRPr="006048C6">
        <w:rPr>
          <w:b/>
          <w:bCs/>
        </w:rPr>
        <w:t xml:space="preserve"> </w:t>
      </w:r>
      <w:r w:rsidR="00D72E4A" w:rsidRPr="006048C6">
        <w:t xml:space="preserve">| </w:t>
      </w:r>
      <w:r w:rsidR="0047710A" w:rsidRPr="006048C6">
        <w:t>Docker, ROS2,</w:t>
      </w:r>
      <w:r w:rsidR="001A4F2E">
        <w:t xml:space="preserve"> Gazebo, PX4,</w:t>
      </w:r>
      <w:r w:rsidR="0047710A" w:rsidRPr="006048C6">
        <w:t xml:space="preserve"> Unreal Engine, NVIDIA Isaac Sim, AirSim</w:t>
      </w:r>
    </w:p>
    <w:p w14:paraId="60855EF3" w14:textId="7798774D" w:rsidR="00D332E2" w:rsidRPr="006048C6" w:rsidRDefault="00F50A13" w:rsidP="006048C6">
      <w:pPr>
        <w:pStyle w:val="6bTraining"/>
        <w:jc w:val="left"/>
      </w:pPr>
      <w:r w:rsidRPr="006048C6">
        <w:rPr>
          <w:b/>
          <w:bCs/>
        </w:rPr>
        <w:t>Developer Tools</w:t>
      </w:r>
      <w:r w:rsidR="00D72E4A" w:rsidRPr="006048C6">
        <w:rPr>
          <w:b/>
          <w:bCs/>
        </w:rPr>
        <w:t xml:space="preserve"> </w:t>
      </w:r>
      <w:r w:rsidR="00D72E4A" w:rsidRPr="006048C6">
        <w:t xml:space="preserve">| </w:t>
      </w:r>
      <w:r w:rsidR="004A489B" w:rsidRPr="006048C6">
        <w:t>Git, Git</w:t>
      </w:r>
      <w:r w:rsidR="00605E23">
        <w:t>H</w:t>
      </w:r>
      <w:r w:rsidR="004A489B" w:rsidRPr="006048C6">
        <w:t>ub</w:t>
      </w:r>
      <w:r w:rsidR="00430B2E">
        <w:t xml:space="preserve">, </w:t>
      </w:r>
      <w:r w:rsidR="008956FE" w:rsidRPr="006048C6">
        <w:t>Scrum, JIRA, Confluence, Source Control, UML Diagrams</w:t>
      </w:r>
    </w:p>
    <w:sectPr w:rsidR="00D332E2" w:rsidRPr="006048C6" w:rsidSect="00AF764D">
      <w:headerReference w:type="default" r:id="rId10"/>
      <w:footerReference w:type="default" r:id="rId11"/>
      <w:type w:val="continuous"/>
      <w:pgSz w:w="12240" w:h="15840" w:code="1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6BBFB" w14:textId="77777777" w:rsidR="00816385" w:rsidRDefault="00816385" w:rsidP="00133C64">
      <w:r>
        <w:separator/>
      </w:r>
    </w:p>
  </w:endnote>
  <w:endnote w:type="continuationSeparator" w:id="0">
    <w:p w14:paraId="4F5BFABB" w14:textId="77777777" w:rsidR="00816385" w:rsidRDefault="00816385" w:rsidP="0013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F3FB" w14:textId="77777777" w:rsidR="00334118" w:rsidRDefault="00334118" w:rsidP="00133C64">
    <w:pPr>
      <w:pStyle w:val="Footer"/>
    </w:pPr>
  </w:p>
  <w:p w14:paraId="7F4B9FAC" w14:textId="77777777" w:rsidR="00334118" w:rsidRDefault="002C73F2" w:rsidP="00133C64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866CB" w14:textId="77777777" w:rsidR="00816385" w:rsidRDefault="00816385" w:rsidP="00133C64">
      <w:r>
        <w:separator/>
      </w:r>
    </w:p>
  </w:footnote>
  <w:footnote w:type="continuationSeparator" w:id="0">
    <w:p w14:paraId="229B5412" w14:textId="77777777" w:rsidR="00816385" w:rsidRDefault="00816385" w:rsidP="00133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5D700" w14:textId="34C5D983" w:rsidR="00F930A3" w:rsidRPr="00F930A3" w:rsidRDefault="00F930A3" w:rsidP="00CD0056">
    <w:pPr>
      <w:pStyle w:val="5SummaryText"/>
      <w:jc w:val="left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4pt;height:384pt;visibility:visible;mso-wrap-style:square" o:bullet="t">
        <v:imagedata r:id="rId1" o:title=""/>
      </v:shape>
    </w:pict>
  </w:numPicBullet>
  <w:abstractNum w:abstractNumId="0" w15:restartNumberingAfterBreak="0">
    <w:nsid w:val="064231AC"/>
    <w:multiLevelType w:val="multilevel"/>
    <w:tmpl w:val="DADA7F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A0484"/>
    <w:multiLevelType w:val="hybridMultilevel"/>
    <w:tmpl w:val="A31E5C72"/>
    <w:lvl w:ilvl="0" w:tplc="DC94BB8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D420C"/>
    <w:multiLevelType w:val="hybridMultilevel"/>
    <w:tmpl w:val="2DD82E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461A0"/>
    <w:multiLevelType w:val="multilevel"/>
    <w:tmpl w:val="F446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F17C0"/>
    <w:multiLevelType w:val="hybridMultilevel"/>
    <w:tmpl w:val="CA1640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867A8"/>
    <w:multiLevelType w:val="hybridMultilevel"/>
    <w:tmpl w:val="AC1E8F4A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B5DC2"/>
    <w:multiLevelType w:val="hybridMultilevel"/>
    <w:tmpl w:val="1A2C4A44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EB30AD"/>
    <w:multiLevelType w:val="hybridMultilevel"/>
    <w:tmpl w:val="3588F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26CAB"/>
    <w:multiLevelType w:val="hybridMultilevel"/>
    <w:tmpl w:val="218C5B0C"/>
    <w:lvl w:ilvl="0" w:tplc="39F84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844FD8"/>
    <w:multiLevelType w:val="hybridMultilevel"/>
    <w:tmpl w:val="B22CF9C0"/>
    <w:lvl w:ilvl="0" w:tplc="CC2A20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848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8EEA8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4A15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340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E62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2632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AE5D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5E2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5AC20476"/>
    <w:multiLevelType w:val="hybridMultilevel"/>
    <w:tmpl w:val="9C1092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E3298"/>
    <w:multiLevelType w:val="hybridMultilevel"/>
    <w:tmpl w:val="528C3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8C2812"/>
    <w:multiLevelType w:val="hybridMultilevel"/>
    <w:tmpl w:val="664E2F22"/>
    <w:lvl w:ilvl="0" w:tplc="83A25FC0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6E5E6DD2"/>
    <w:multiLevelType w:val="hybridMultilevel"/>
    <w:tmpl w:val="BBD2DF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441B4A"/>
    <w:multiLevelType w:val="hybridMultilevel"/>
    <w:tmpl w:val="8CF28CD2"/>
    <w:lvl w:ilvl="0" w:tplc="FEE41AC4">
      <w:start w:val="1"/>
      <w:numFmt w:val="bullet"/>
      <w:pStyle w:val="6BulletPoints"/>
      <w:lvlText w:val=""/>
      <w:lvlJc w:val="left"/>
      <w:pPr>
        <w:ind w:left="1116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781879A2"/>
    <w:multiLevelType w:val="hybridMultilevel"/>
    <w:tmpl w:val="091025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1A31E1"/>
    <w:multiLevelType w:val="hybridMultilevel"/>
    <w:tmpl w:val="872E8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473334">
    <w:abstractNumId w:val="8"/>
  </w:num>
  <w:num w:numId="2" w16cid:durableId="771047357">
    <w:abstractNumId w:val="15"/>
  </w:num>
  <w:num w:numId="3" w16cid:durableId="2098016943">
    <w:abstractNumId w:val="2"/>
  </w:num>
  <w:num w:numId="4" w16cid:durableId="1248539898">
    <w:abstractNumId w:val="4"/>
  </w:num>
  <w:num w:numId="5" w16cid:durableId="415399517">
    <w:abstractNumId w:val="1"/>
  </w:num>
  <w:num w:numId="6" w16cid:durableId="1988168966">
    <w:abstractNumId w:val="0"/>
  </w:num>
  <w:num w:numId="7" w16cid:durableId="2077779730">
    <w:abstractNumId w:val="10"/>
  </w:num>
  <w:num w:numId="8" w16cid:durableId="1518693359">
    <w:abstractNumId w:val="13"/>
  </w:num>
  <w:num w:numId="9" w16cid:durableId="37629795">
    <w:abstractNumId w:val="6"/>
  </w:num>
  <w:num w:numId="10" w16cid:durableId="2016373431">
    <w:abstractNumId w:val="5"/>
  </w:num>
  <w:num w:numId="11" w16cid:durableId="503783311">
    <w:abstractNumId w:val="12"/>
  </w:num>
  <w:num w:numId="12" w16cid:durableId="1360738099">
    <w:abstractNumId w:val="9"/>
  </w:num>
  <w:num w:numId="13" w16cid:durableId="521629000">
    <w:abstractNumId w:val="14"/>
  </w:num>
  <w:num w:numId="14" w16cid:durableId="1623221759">
    <w:abstractNumId w:val="7"/>
  </w:num>
  <w:num w:numId="15" w16cid:durableId="179046285">
    <w:abstractNumId w:val="3"/>
  </w:num>
  <w:num w:numId="16" w16cid:durableId="20056250">
    <w:abstractNumId w:val="16"/>
  </w:num>
  <w:num w:numId="17" w16cid:durableId="12362826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48"/>
    <w:rsid w:val="0000781D"/>
    <w:rsid w:val="00026D92"/>
    <w:rsid w:val="00035B32"/>
    <w:rsid w:val="0006092B"/>
    <w:rsid w:val="00060BCE"/>
    <w:rsid w:val="00082F73"/>
    <w:rsid w:val="00091F83"/>
    <w:rsid w:val="000A0F3C"/>
    <w:rsid w:val="000A1DEF"/>
    <w:rsid w:val="000B618D"/>
    <w:rsid w:val="000C2CB3"/>
    <w:rsid w:val="000D4FDD"/>
    <w:rsid w:val="000E3112"/>
    <w:rsid w:val="000E7308"/>
    <w:rsid w:val="000F5D88"/>
    <w:rsid w:val="00106A9F"/>
    <w:rsid w:val="00133C64"/>
    <w:rsid w:val="00140B51"/>
    <w:rsid w:val="00141125"/>
    <w:rsid w:val="001445BE"/>
    <w:rsid w:val="001461B3"/>
    <w:rsid w:val="0016040B"/>
    <w:rsid w:val="001658F0"/>
    <w:rsid w:val="0017024E"/>
    <w:rsid w:val="001A4F2E"/>
    <w:rsid w:val="001A6468"/>
    <w:rsid w:val="001B56C6"/>
    <w:rsid w:val="001B7648"/>
    <w:rsid w:val="001D3FEA"/>
    <w:rsid w:val="0022410B"/>
    <w:rsid w:val="00247FCE"/>
    <w:rsid w:val="00253150"/>
    <w:rsid w:val="002571C9"/>
    <w:rsid w:val="00275350"/>
    <w:rsid w:val="002777FC"/>
    <w:rsid w:val="00296D77"/>
    <w:rsid w:val="002B360A"/>
    <w:rsid w:val="002C57CF"/>
    <w:rsid w:val="002C73F2"/>
    <w:rsid w:val="002E2C3F"/>
    <w:rsid w:val="002E79E2"/>
    <w:rsid w:val="00303C71"/>
    <w:rsid w:val="00320A2E"/>
    <w:rsid w:val="00324137"/>
    <w:rsid w:val="00334118"/>
    <w:rsid w:val="003648D3"/>
    <w:rsid w:val="00372123"/>
    <w:rsid w:val="00377324"/>
    <w:rsid w:val="003918FC"/>
    <w:rsid w:val="003B1C2D"/>
    <w:rsid w:val="003C091E"/>
    <w:rsid w:val="003C4AE1"/>
    <w:rsid w:val="003D694A"/>
    <w:rsid w:val="003D6D4F"/>
    <w:rsid w:val="003E1D9F"/>
    <w:rsid w:val="003E7EE3"/>
    <w:rsid w:val="00407412"/>
    <w:rsid w:val="00420A26"/>
    <w:rsid w:val="00430B2E"/>
    <w:rsid w:val="00455EFC"/>
    <w:rsid w:val="00470F67"/>
    <w:rsid w:val="0047710A"/>
    <w:rsid w:val="004904F8"/>
    <w:rsid w:val="0049160B"/>
    <w:rsid w:val="004A489B"/>
    <w:rsid w:val="004A511B"/>
    <w:rsid w:val="004A7B18"/>
    <w:rsid w:val="004C178D"/>
    <w:rsid w:val="004C7DF8"/>
    <w:rsid w:val="004D3833"/>
    <w:rsid w:val="004D42A3"/>
    <w:rsid w:val="004E5BDB"/>
    <w:rsid w:val="0051604B"/>
    <w:rsid w:val="0052417E"/>
    <w:rsid w:val="00533D8F"/>
    <w:rsid w:val="00536D0D"/>
    <w:rsid w:val="0054590B"/>
    <w:rsid w:val="0057354D"/>
    <w:rsid w:val="00580673"/>
    <w:rsid w:val="00581B3B"/>
    <w:rsid w:val="005A042C"/>
    <w:rsid w:val="005B00A8"/>
    <w:rsid w:val="005B3A20"/>
    <w:rsid w:val="005C0B1A"/>
    <w:rsid w:val="005C336A"/>
    <w:rsid w:val="005C5C03"/>
    <w:rsid w:val="005D0914"/>
    <w:rsid w:val="005D4C01"/>
    <w:rsid w:val="005D7CDD"/>
    <w:rsid w:val="005E055F"/>
    <w:rsid w:val="005E19C1"/>
    <w:rsid w:val="005F3F52"/>
    <w:rsid w:val="006048C6"/>
    <w:rsid w:val="00605E23"/>
    <w:rsid w:val="00606151"/>
    <w:rsid w:val="00620699"/>
    <w:rsid w:val="006230AE"/>
    <w:rsid w:val="00632006"/>
    <w:rsid w:val="0065666D"/>
    <w:rsid w:val="0066612B"/>
    <w:rsid w:val="006746D6"/>
    <w:rsid w:val="006827EC"/>
    <w:rsid w:val="00691D67"/>
    <w:rsid w:val="006A615B"/>
    <w:rsid w:val="006C2B65"/>
    <w:rsid w:val="006C2D66"/>
    <w:rsid w:val="006D1353"/>
    <w:rsid w:val="006D557D"/>
    <w:rsid w:val="006F7CBD"/>
    <w:rsid w:val="0073202B"/>
    <w:rsid w:val="007344A5"/>
    <w:rsid w:val="00737537"/>
    <w:rsid w:val="0075108A"/>
    <w:rsid w:val="00751B9E"/>
    <w:rsid w:val="00761890"/>
    <w:rsid w:val="00761B57"/>
    <w:rsid w:val="0076410F"/>
    <w:rsid w:val="00765AD6"/>
    <w:rsid w:val="0077571D"/>
    <w:rsid w:val="0078474A"/>
    <w:rsid w:val="00784E1C"/>
    <w:rsid w:val="0079184C"/>
    <w:rsid w:val="007955F7"/>
    <w:rsid w:val="007C1A50"/>
    <w:rsid w:val="007D0D30"/>
    <w:rsid w:val="007E75DF"/>
    <w:rsid w:val="007F068B"/>
    <w:rsid w:val="00816385"/>
    <w:rsid w:val="0081761B"/>
    <w:rsid w:val="00822114"/>
    <w:rsid w:val="00835A6F"/>
    <w:rsid w:val="008575F6"/>
    <w:rsid w:val="00866592"/>
    <w:rsid w:val="00867E2C"/>
    <w:rsid w:val="008702A4"/>
    <w:rsid w:val="00875520"/>
    <w:rsid w:val="008822F2"/>
    <w:rsid w:val="0089459E"/>
    <w:rsid w:val="008956FE"/>
    <w:rsid w:val="00895BCE"/>
    <w:rsid w:val="00896092"/>
    <w:rsid w:val="008A3794"/>
    <w:rsid w:val="008B360F"/>
    <w:rsid w:val="008D26A4"/>
    <w:rsid w:val="008F356B"/>
    <w:rsid w:val="008F601E"/>
    <w:rsid w:val="00922A7A"/>
    <w:rsid w:val="0092600E"/>
    <w:rsid w:val="009316B8"/>
    <w:rsid w:val="00936FCB"/>
    <w:rsid w:val="00946D0C"/>
    <w:rsid w:val="009511DE"/>
    <w:rsid w:val="00953A24"/>
    <w:rsid w:val="00955E86"/>
    <w:rsid w:val="00967083"/>
    <w:rsid w:val="00971306"/>
    <w:rsid w:val="00985702"/>
    <w:rsid w:val="009905FE"/>
    <w:rsid w:val="009939C0"/>
    <w:rsid w:val="009A72B1"/>
    <w:rsid w:val="009E0638"/>
    <w:rsid w:val="009E2146"/>
    <w:rsid w:val="009E3C90"/>
    <w:rsid w:val="009F3F80"/>
    <w:rsid w:val="00A015BE"/>
    <w:rsid w:val="00A05041"/>
    <w:rsid w:val="00A06C3C"/>
    <w:rsid w:val="00A10A1F"/>
    <w:rsid w:val="00A331E9"/>
    <w:rsid w:val="00A36457"/>
    <w:rsid w:val="00A37CFE"/>
    <w:rsid w:val="00A42696"/>
    <w:rsid w:val="00A535E0"/>
    <w:rsid w:val="00A55616"/>
    <w:rsid w:val="00A64841"/>
    <w:rsid w:val="00A64E29"/>
    <w:rsid w:val="00A823A2"/>
    <w:rsid w:val="00A907CC"/>
    <w:rsid w:val="00AA1E36"/>
    <w:rsid w:val="00AA3595"/>
    <w:rsid w:val="00AA63C1"/>
    <w:rsid w:val="00AA6E4D"/>
    <w:rsid w:val="00AC0553"/>
    <w:rsid w:val="00AD0609"/>
    <w:rsid w:val="00AD6A80"/>
    <w:rsid w:val="00AF3C51"/>
    <w:rsid w:val="00AF764D"/>
    <w:rsid w:val="00B06F58"/>
    <w:rsid w:val="00B1523D"/>
    <w:rsid w:val="00B22F31"/>
    <w:rsid w:val="00B349A2"/>
    <w:rsid w:val="00B51323"/>
    <w:rsid w:val="00B57D55"/>
    <w:rsid w:val="00B635EF"/>
    <w:rsid w:val="00B85FCE"/>
    <w:rsid w:val="00B909E8"/>
    <w:rsid w:val="00BA17D4"/>
    <w:rsid w:val="00BB5C75"/>
    <w:rsid w:val="00BE6A55"/>
    <w:rsid w:val="00C0716D"/>
    <w:rsid w:val="00C26F2C"/>
    <w:rsid w:val="00C51108"/>
    <w:rsid w:val="00C52659"/>
    <w:rsid w:val="00C95057"/>
    <w:rsid w:val="00C9781A"/>
    <w:rsid w:val="00CA77ED"/>
    <w:rsid w:val="00CB3212"/>
    <w:rsid w:val="00CC11A3"/>
    <w:rsid w:val="00CD0056"/>
    <w:rsid w:val="00CF2BDC"/>
    <w:rsid w:val="00D139AF"/>
    <w:rsid w:val="00D244F0"/>
    <w:rsid w:val="00D332E2"/>
    <w:rsid w:val="00D42B1E"/>
    <w:rsid w:val="00D44326"/>
    <w:rsid w:val="00D44795"/>
    <w:rsid w:val="00D57FBC"/>
    <w:rsid w:val="00D62146"/>
    <w:rsid w:val="00D675EF"/>
    <w:rsid w:val="00D72B39"/>
    <w:rsid w:val="00D72E4A"/>
    <w:rsid w:val="00D972E3"/>
    <w:rsid w:val="00DA1CDA"/>
    <w:rsid w:val="00DF21D3"/>
    <w:rsid w:val="00E34C0B"/>
    <w:rsid w:val="00E3536C"/>
    <w:rsid w:val="00E40528"/>
    <w:rsid w:val="00E64BED"/>
    <w:rsid w:val="00E751CF"/>
    <w:rsid w:val="00E84B3C"/>
    <w:rsid w:val="00EA0B03"/>
    <w:rsid w:val="00EC15E1"/>
    <w:rsid w:val="00EC3404"/>
    <w:rsid w:val="00ED29E2"/>
    <w:rsid w:val="00F07101"/>
    <w:rsid w:val="00F1092A"/>
    <w:rsid w:val="00F11A33"/>
    <w:rsid w:val="00F27DDA"/>
    <w:rsid w:val="00F33C37"/>
    <w:rsid w:val="00F46A5A"/>
    <w:rsid w:val="00F50A13"/>
    <w:rsid w:val="00F571EA"/>
    <w:rsid w:val="00F67359"/>
    <w:rsid w:val="00F77A5B"/>
    <w:rsid w:val="00F77FB2"/>
    <w:rsid w:val="00F807BE"/>
    <w:rsid w:val="00F92D4D"/>
    <w:rsid w:val="00F930A3"/>
    <w:rsid w:val="00F955AA"/>
    <w:rsid w:val="00FB5256"/>
    <w:rsid w:val="00FC17CC"/>
    <w:rsid w:val="00FC33D9"/>
    <w:rsid w:val="00FD2E06"/>
    <w:rsid w:val="00FD466B"/>
    <w:rsid w:val="00FE6BE6"/>
    <w:rsid w:val="00FE7136"/>
    <w:rsid w:val="00FE7F8A"/>
    <w:rsid w:val="00FF51B8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08D0B"/>
  <w15:chartTrackingRefBased/>
  <w15:docId w15:val="{9F31275B-EF13-4691-8DCB-2E1EB9DF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A13"/>
    <w:pPr>
      <w:spacing w:after="240" w:line="240" w:lineRule="auto"/>
      <w:contextualSpacing/>
      <w:jc w:val="both"/>
    </w:pPr>
    <w:rPr>
      <w:rFonts w:cstheme="minorHAnsi"/>
      <w:spacing w:val="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C64"/>
    <w:pPr>
      <w:pBdr>
        <w:top w:val="single" w:sz="4" w:space="1" w:color="auto"/>
        <w:bottom w:val="single" w:sz="4" w:space="1" w:color="auto"/>
      </w:pBdr>
      <w:spacing w:after="80"/>
      <w:outlineLvl w:val="0"/>
    </w:pPr>
    <w:rPr>
      <w:noProof/>
      <w:color w:val="222A35" w:themeColor="text2" w:themeShade="80"/>
      <w:spacing w:val="3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C64"/>
    <w:pPr>
      <w:numPr>
        <w:numId w:val="5"/>
      </w:numPr>
      <w:spacing w:after="200"/>
      <w:ind w:left="288" w:hanging="288"/>
    </w:pPr>
  </w:style>
  <w:style w:type="table" w:styleId="TableGrid">
    <w:name w:val="Table Grid"/>
    <w:basedOn w:val="TableNormal"/>
    <w:uiPriority w:val="39"/>
    <w:rsid w:val="00FE7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33C64"/>
    <w:pPr>
      <w:spacing w:after="200"/>
    </w:pPr>
    <w:rPr>
      <w:color w:val="323E4F" w:themeColor="text2" w:themeShade="BF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33C64"/>
    <w:rPr>
      <w:rFonts w:cstheme="minorHAnsi"/>
      <w:color w:val="323E4F" w:themeColor="text2" w:themeShade="BF"/>
      <w:spacing w:val="4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64"/>
    <w:pPr>
      <w:spacing w:after="320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33C64"/>
    <w:rPr>
      <w:rFonts w:cstheme="minorHAnsi"/>
      <w:spacing w:val="4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3C64"/>
    <w:rPr>
      <w:rFonts w:cstheme="minorHAnsi"/>
      <w:noProof/>
      <w:color w:val="222A35" w:themeColor="text2" w:themeShade="80"/>
      <w:spacing w:val="3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178D"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178D"/>
  </w:style>
  <w:style w:type="character" w:styleId="Hyperlink">
    <w:name w:val="Hyperlink"/>
    <w:basedOn w:val="DefaultParagraphFont"/>
    <w:uiPriority w:val="99"/>
    <w:unhideWhenUsed/>
    <w:rsid w:val="00D62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146"/>
    <w:rPr>
      <w:color w:val="605E5C"/>
      <w:shd w:val="clear" w:color="auto" w:fill="E1DFDD"/>
    </w:rPr>
  </w:style>
  <w:style w:type="paragraph" w:customStyle="1" w:styleId="1ApplicantName">
    <w:name w:val="1. Applicant Name"/>
    <w:basedOn w:val="Title"/>
    <w:qFormat/>
    <w:rsid w:val="008702A4"/>
    <w:pPr>
      <w:spacing w:after="0"/>
    </w:pPr>
    <w:rPr>
      <w:b/>
      <w:bCs/>
      <w:sz w:val="76"/>
      <w:szCs w:val="76"/>
    </w:rPr>
  </w:style>
  <w:style w:type="paragraph" w:customStyle="1" w:styleId="3ContactDetails">
    <w:name w:val="3. Contact Details"/>
    <w:basedOn w:val="Subtitle"/>
    <w:qFormat/>
    <w:rsid w:val="00324137"/>
    <w:pPr>
      <w:shd w:val="clear" w:color="auto" w:fill="F1F1F5"/>
      <w:spacing w:after="240"/>
      <w:jc w:val="left"/>
    </w:pPr>
    <w:rPr>
      <w:noProof/>
      <w:spacing w:val="0"/>
      <w:position w:val="-8"/>
      <w:sz w:val="28"/>
      <w:szCs w:val="28"/>
    </w:rPr>
  </w:style>
  <w:style w:type="paragraph" w:customStyle="1" w:styleId="4SectionHeaders">
    <w:name w:val="4. Section Headers"/>
    <w:basedOn w:val="Heading1"/>
    <w:qFormat/>
    <w:rsid w:val="00F50A13"/>
    <w:pPr>
      <w:pBdr>
        <w:top w:val="none" w:sz="0" w:space="0" w:color="auto"/>
      </w:pBdr>
    </w:pPr>
    <w:rPr>
      <w:sz w:val="26"/>
      <w:szCs w:val="26"/>
    </w:rPr>
  </w:style>
  <w:style w:type="paragraph" w:customStyle="1" w:styleId="5SummaryText">
    <w:name w:val="5. Summary Text"/>
    <w:basedOn w:val="Normal"/>
    <w:qFormat/>
    <w:rsid w:val="00EA0B03"/>
    <w:pPr>
      <w:spacing w:after="200"/>
    </w:pPr>
  </w:style>
  <w:style w:type="paragraph" w:customStyle="1" w:styleId="6BulletPoints">
    <w:name w:val="6. Bullet Points"/>
    <w:basedOn w:val="ListParagraph"/>
    <w:qFormat/>
    <w:rsid w:val="00FB5256"/>
    <w:pPr>
      <w:numPr>
        <w:numId w:val="13"/>
      </w:numPr>
      <w:ind w:left="180" w:hanging="180"/>
    </w:pPr>
  </w:style>
  <w:style w:type="paragraph" w:customStyle="1" w:styleId="7DegreeNameJobTitle">
    <w:name w:val="7. Degree Name/Job Title"/>
    <w:basedOn w:val="Normal"/>
    <w:qFormat/>
    <w:rsid w:val="0065666D"/>
    <w:pPr>
      <w:spacing w:after="0"/>
    </w:pPr>
    <w:rPr>
      <w:b/>
      <w:bCs/>
    </w:rPr>
  </w:style>
  <w:style w:type="paragraph" w:customStyle="1" w:styleId="8Institution">
    <w:name w:val="8. Institution"/>
    <w:basedOn w:val="Normal"/>
    <w:qFormat/>
    <w:rsid w:val="00EA0B03"/>
    <w:pPr>
      <w:spacing w:after="200"/>
    </w:pPr>
  </w:style>
  <w:style w:type="paragraph" w:customStyle="1" w:styleId="9EmployerName">
    <w:name w:val="9. Employer Name"/>
    <w:basedOn w:val="Normal"/>
    <w:qFormat/>
    <w:rsid w:val="0065666D"/>
    <w:pPr>
      <w:spacing w:after="80"/>
    </w:pPr>
  </w:style>
  <w:style w:type="paragraph" w:customStyle="1" w:styleId="2JobTitleHeadline">
    <w:name w:val="2. Job Title / Headline"/>
    <w:basedOn w:val="1ApplicantName"/>
    <w:qFormat/>
    <w:rsid w:val="008702A4"/>
    <w:pPr>
      <w:spacing w:after="80"/>
    </w:pPr>
    <w:rPr>
      <w:b w:val="0"/>
      <w:bCs w:val="0"/>
      <w:sz w:val="36"/>
      <w:szCs w:val="36"/>
    </w:rPr>
  </w:style>
  <w:style w:type="paragraph" w:customStyle="1" w:styleId="6aSkills">
    <w:name w:val="6a. Skills"/>
    <w:basedOn w:val="Normal"/>
    <w:qFormat/>
    <w:rsid w:val="0017024E"/>
    <w:pPr>
      <w:tabs>
        <w:tab w:val="left" w:pos="3690"/>
        <w:tab w:val="left" w:pos="7290"/>
      </w:tabs>
      <w:spacing w:after="200"/>
    </w:pPr>
  </w:style>
  <w:style w:type="paragraph" w:customStyle="1" w:styleId="6bTraining">
    <w:name w:val="6b. Training"/>
    <w:basedOn w:val="Normal"/>
    <w:qFormat/>
    <w:rsid w:val="0017024E"/>
    <w:pPr>
      <w:tabs>
        <w:tab w:val="left" w:pos="5400"/>
      </w:tabs>
    </w:pPr>
  </w:style>
  <w:style w:type="paragraph" w:customStyle="1" w:styleId="7aProject">
    <w:name w:val="7a. Project"/>
    <w:basedOn w:val="7DegreeNameJobTitle"/>
    <w:qFormat/>
    <w:rsid w:val="00F50A13"/>
    <w:pPr>
      <w:tabs>
        <w:tab w:val="right" w:pos="10710"/>
      </w:tabs>
      <w:spacing w:after="80"/>
    </w:pPr>
  </w:style>
  <w:style w:type="paragraph" w:styleId="NormalWeb">
    <w:name w:val="Normal (Web)"/>
    <w:basedOn w:val="Normal"/>
    <w:uiPriority w:val="99"/>
    <w:semiHidden/>
    <w:unhideWhenUsed/>
    <w:rsid w:val="007C1A50"/>
    <w:pP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 w:cs="Times New Roman"/>
      <w:spacing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7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mikoshdub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vidube.github.io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boni\Desktop\Desktop\Etsy\Resume%20Templates\Jake's%20Resume\Templates\Jakes-Resume-Template-Calibr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BFC3E-8274-44A5-9D09-C7A08C489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Jakes-Resume-Template-Calibri.dotx</Template>
  <TotalTime>425</TotalTime>
  <Pages>1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JakesResume</dc:creator>
  <cp:keywords/>
  <dc:description/>
  <cp:lastModifiedBy>Dube (US), Amikosh</cp:lastModifiedBy>
  <cp:revision>175</cp:revision>
  <cp:lastPrinted>2026-08-13T18:55:00Z</cp:lastPrinted>
  <dcterms:created xsi:type="dcterms:W3CDTF">2026-02-12T21:44:00Z</dcterms:created>
  <dcterms:modified xsi:type="dcterms:W3CDTF">2026-08-13T19:51:00Z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9edcab41-41d9-4646-9f10-73164b4ef45d</vt:lpwstr>
  </property>
</Properties>
</file>